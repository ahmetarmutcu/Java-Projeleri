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 xml:space="preserve">PROGRAMLAMA DİLLERİNİN PRENSİPLERİ </w:t>
      </w:r>
      <w:r w:rsidR="00DC7C20">
        <w:rPr>
          <w:rFonts w:eastAsia="Times New Roman"/>
          <w:sz w:val="28"/>
          <w:szCs w:val="24"/>
          <w:lang w:val="tr-TR" w:eastAsia="tr-TR"/>
        </w:rPr>
        <w:t>4.</w:t>
      </w:r>
      <w:r>
        <w:rPr>
          <w:rFonts w:eastAsia="Times New Roman"/>
          <w:sz w:val="28"/>
          <w:szCs w:val="24"/>
          <w:lang w:val="tr-TR" w:eastAsia="tr-TR"/>
        </w:rPr>
        <w:t>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265A31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 xml:space="preserve">Thread Kullanarak Paralel </w:t>
      </w:r>
      <w:r w:rsidR="00DC7C20">
        <w:rPr>
          <w:rFonts w:eastAsia="Times New Roman"/>
          <w:b/>
          <w:sz w:val="32"/>
          <w:szCs w:val="24"/>
          <w:lang w:val="tr-TR" w:eastAsia="tr-TR"/>
        </w:rPr>
        <w:t>Hesaplama Yapma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Default="00DC7C20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G171210351  - Ahmet ARMUTCU</w:t>
      </w:r>
    </w:p>
    <w:p w:rsidR="00DC7C20" w:rsidRPr="00D554FC" w:rsidRDefault="00DC7C20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Grubu: 2C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6047E2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Mart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7</w:t>
      </w:r>
      <w:bookmarkStart w:id="4" w:name="_GoBack"/>
      <w:bookmarkEnd w:id="4"/>
    </w:p>
    <w:p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DC7C20" w:rsidRDefault="00DC7C20" w:rsidP="00E81230">
      <w:pPr>
        <w:pStyle w:val="Els-Author"/>
        <w:rPr>
          <w:lang w:val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Thread Kullanarak</w:t>
      </w:r>
      <w:r w:rsidR="00265A31">
        <w:rPr>
          <w:rFonts w:eastAsia="Times New Roman"/>
          <w:b/>
          <w:sz w:val="32"/>
          <w:szCs w:val="24"/>
          <w:lang w:val="tr-TR" w:eastAsia="tr-TR"/>
        </w:rPr>
        <w:t xml:space="preserve"> Paralel</w:t>
      </w:r>
      <w:r>
        <w:rPr>
          <w:rFonts w:eastAsia="Times New Roman"/>
          <w:b/>
          <w:sz w:val="32"/>
          <w:szCs w:val="24"/>
          <w:lang w:val="tr-TR" w:eastAsia="tr-TR"/>
        </w:rPr>
        <w:t xml:space="preserve"> Hesaplama Yapma</w:t>
      </w:r>
      <w:r w:rsidRPr="00E15C65">
        <w:rPr>
          <w:lang w:val="tr-TR"/>
        </w:rPr>
        <w:t xml:space="preserve"> </w:t>
      </w:r>
    </w:p>
    <w:p w:rsidR="0097742E" w:rsidRPr="00E15C65" w:rsidRDefault="0097742E" w:rsidP="0097742E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a</w:t>
      </w:r>
      <w:r w:rsidR="00DC7C20">
        <w:rPr>
          <w:lang w:val="tr-TR"/>
        </w:rPr>
        <w:t xml:space="preserve"> G171210351 2C</w:t>
      </w:r>
    </w:p>
    <w:p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4B2B2A" w:rsidRPr="00E15C65" w:rsidRDefault="00DC7C20">
      <w:pPr>
        <w:rPr>
          <w:sz w:val="18"/>
          <w:lang w:val="tr-TR"/>
        </w:rPr>
      </w:pPr>
      <w:r>
        <w:rPr>
          <w:sz w:val="18"/>
          <w:lang w:val="tr-TR"/>
        </w:rPr>
        <w:t>Projemde hatalı çarpma işlemini Thread kullanarak bazı işlemleri aynı anda yaptırarak daha kısa zamanda hesaplayıp metin dosyasına yazdıran ve seri hesaplama ile süre karşılaştıran bir programdır.</w:t>
      </w: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6047E2">
        <w:rPr>
          <w:sz w:val="18"/>
          <w:lang w:val="tr-TR"/>
        </w:rPr>
        <w:t>7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:rsidR="007E0013" w:rsidRPr="00787B0D" w:rsidRDefault="00DC7C20" w:rsidP="00DC7C20">
      <w:pPr>
        <w:pStyle w:val="Els-keywords"/>
        <w:rPr>
          <w:lang w:val="tr-TR"/>
        </w:rPr>
      </w:pPr>
      <w:r>
        <w:t>Thread,</w:t>
      </w:r>
      <w:r w:rsidR="00FD01E1" w:rsidRPr="00FD01E1">
        <w:t xml:space="preserve"> Runnable</w:t>
      </w:r>
      <w:r w:rsidR="00FD01E1">
        <w:t>,</w:t>
      </w:r>
      <w:r w:rsidR="00FD01E1" w:rsidRPr="00FD01E1">
        <w:t xml:space="preserve"> CarpmaIslemi</w:t>
      </w:r>
      <w:r w:rsidR="00FD01E1">
        <w:t>,SeriHesaplama</w:t>
      </w:r>
    </w:p>
    <w:p w:rsidR="0098224A" w:rsidRDefault="00FD01E1" w:rsidP="00FD01E1">
      <w:pPr>
        <w:pStyle w:val="Els-caption"/>
        <w:rPr>
          <w:sz w:val="18"/>
          <w:lang w:val="tr-TR"/>
        </w:rPr>
      </w:pPr>
      <w:r w:rsidRPr="00FD01E1">
        <w:rPr>
          <w:sz w:val="18"/>
          <w:lang w:val="tr-TR"/>
        </w:rPr>
        <w:t>Projemde string değişkeninin alabileceği maksimum rakam sayısı kadar hatalı çar</w:t>
      </w:r>
      <w:r>
        <w:rPr>
          <w:sz w:val="18"/>
          <w:lang w:val="tr-TR"/>
        </w:rPr>
        <w:t xml:space="preserve">pma işlemi yapan bir programdır. Projemde ilk olarak </w:t>
      </w:r>
      <w:r w:rsidR="0098224A">
        <w:rPr>
          <w:sz w:val="18"/>
          <w:lang w:val="tr-TR"/>
        </w:rPr>
        <w:t>çarpılacak</w:t>
      </w:r>
      <w:r w:rsidR="00E77BFD">
        <w:rPr>
          <w:sz w:val="18"/>
          <w:lang w:val="tr-TR"/>
        </w:rPr>
        <w:t xml:space="preserve"> 2.</w:t>
      </w:r>
      <w:r w:rsidR="00AD6A8F">
        <w:rPr>
          <w:sz w:val="18"/>
          <w:lang w:val="tr-TR"/>
        </w:rPr>
        <w:t>sayının rakamlarını</w:t>
      </w:r>
      <w:r>
        <w:rPr>
          <w:sz w:val="18"/>
          <w:lang w:val="tr-TR"/>
        </w:rPr>
        <w:t xml:space="preserve"> </w:t>
      </w:r>
      <w:r w:rsidR="0098224A">
        <w:rPr>
          <w:sz w:val="18"/>
          <w:lang w:val="tr-TR"/>
        </w:rPr>
        <w:t>ayırmaktır. Bunun</w:t>
      </w:r>
      <w:r>
        <w:rPr>
          <w:sz w:val="18"/>
          <w:lang w:val="tr-TR"/>
        </w:rPr>
        <w:t xml:space="preserve"> için Sayılar sınıfı </w:t>
      </w:r>
      <w:r w:rsidR="0098224A">
        <w:rPr>
          <w:sz w:val="18"/>
          <w:lang w:val="tr-TR"/>
        </w:rPr>
        <w:t>tanımladım. Daha</w:t>
      </w:r>
      <w:r>
        <w:rPr>
          <w:sz w:val="18"/>
          <w:lang w:val="tr-TR"/>
        </w:rPr>
        <w:t xml:space="preserve"> Sonra CarpmaIslemi s</w:t>
      </w:r>
      <w:r w:rsidR="0098224A">
        <w:rPr>
          <w:sz w:val="18"/>
          <w:lang w:val="tr-TR"/>
        </w:rPr>
        <w:t xml:space="preserve">ınıfının </w:t>
      </w:r>
      <w:r w:rsidR="00AD6A8F">
        <w:rPr>
          <w:sz w:val="18"/>
          <w:lang w:val="tr-TR"/>
        </w:rPr>
        <w:t>Thread’ten kalıtım</w:t>
      </w:r>
      <w:r w:rsidR="0098224A">
        <w:rPr>
          <w:sz w:val="18"/>
          <w:lang w:val="tr-TR"/>
        </w:rPr>
        <w:t xml:space="preserve"> aldırdım. Sayilar sınıfındaki carpilaca</w:t>
      </w:r>
      <w:r w:rsidR="00AD6A8F">
        <w:rPr>
          <w:sz w:val="18"/>
          <w:lang w:val="tr-TR"/>
        </w:rPr>
        <w:t>ksayi 2 sayı rakamları ile çarpılacak 1</w:t>
      </w:r>
      <w:r w:rsidR="0098224A">
        <w:rPr>
          <w:sz w:val="18"/>
          <w:lang w:val="tr-TR"/>
        </w:rPr>
        <w:t xml:space="preserve"> sayıyı BigInteger değişkeni kullanarak çarptırdım. Daha Sonra çarpılmış sayıları toplatmak için ToplamaIslemi sınıfını Thread ile kalıtım </w:t>
      </w:r>
      <w:r w:rsidR="00E77BFD">
        <w:rPr>
          <w:sz w:val="18"/>
          <w:lang w:val="tr-TR"/>
        </w:rPr>
        <w:t>yaptım. Ve</w:t>
      </w:r>
      <w:r w:rsidR="0098224A">
        <w:rPr>
          <w:sz w:val="18"/>
          <w:lang w:val="tr-TR"/>
        </w:rPr>
        <w:t xml:space="preserve"> carpilan her sayıyı aynı anda toplamasını </w:t>
      </w:r>
      <w:r w:rsidR="00E77BFD">
        <w:rPr>
          <w:sz w:val="18"/>
          <w:lang w:val="tr-TR"/>
        </w:rPr>
        <w:t>sağladım. Bu</w:t>
      </w:r>
      <w:r w:rsidR="0098224A">
        <w:rPr>
          <w:sz w:val="18"/>
          <w:lang w:val="tr-TR"/>
        </w:rPr>
        <w:t xml:space="preserve"> bize zamandan kazanç </w:t>
      </w:r>
      <w:r w:rsidR="00E77BFD">
        <w:rPr>
          <w:sz w:val="18"/>
          <w:lang w:val="tr-TR"/>
        </w:rPr>
        <w:t>sağladı. Çünkü</w:t>
      </w:r>
      <w:r w:rsidR="0098224A">
        <w:rPr>
          <w:sz w:val="18"/>
          <w:lang w:val="tr-TR"/>
        </w:rPr>
        <w:t xml:space="preserve"> çarpma işlemi yapıldığı anda toplama işleminide yaptığı için</w:t>
      </w:r>
      <w:r w:rsidR="00E77BFD">
        <w:rPr>
          <w:sz w:val="18"/>
          <w:lang w:val="tr-TR"/>
        </w:rPr>
        <w:t xml:space="preserve"> hesaplama işlemi hızlıca bitti. Daha</w:t>
      </w:r>
      <w:r w:rsidR="0098224A">
        <w:rPr>
          <w:sz w:val="18"/>
          <w:lang w:val="tr-TR"/>
        </w:rPr>
        <w:t xml:space="preserve"> sonra çıkan </w:t>
      </w:r>
      <w:r w:rsidR="00E77BFD">
        <w:rPr>
          <w:sz w:val="18"/>
          <w:lang w:val="tr-TR"/>
        </w:rPr>
        <w:t>hesapladığım sonucu</w:t>
      </w:r>
      <w:r w:rsidR="0098224A">
        <w:rPr>
          <w:sz w:val="18"/>
          <w:lang w:val="tr-TR"/>
        </w:rPr>
        <w:t xml:space="preserve"> metin belgesine yazdırdım.</w:t>
      </w:r>
    </w:p>
    <w:p w:rsidR="00FD01E1" w:rsidRDefault="0098224A" w:rsidP="00FD01E1">
      <w:pPr>
        <w:pStyle w:val="Els-caption"/>
        <w:rPr>
          <w:sz w:val="18"/>
          <w:lang w:val="tr-TR"/>
        </w:rPr>
      </w:pPr>
      <w:r>
        <w:rPr>
          <w:sz w:val="18"/>
          <w:lang w:val="tr-TR"/>
        </w:rPr>
        <w:t xml:space="preserve"> Süre hesaplaması olarak Paralel hesaplamada(Thread kullandığımda</w:t>
      </w:r>
      <w:r w:rsidR="00E77BFD">
        <w:rPr>
          <w:sz w:val="18"/>
          <w:lang w:val="tr-TR"/>
        </w:rPr>
        <w:t>n</w:t>
      </w:r>
      <w:r>
        <w:rPr>
          <w:sz w:val="18"/>
          <w:lang w:val="tr-TR"/>
        </w:rPr>
        <w:t>) çarpma işlemine başladığı zaman</w:t>
      </w:r>
      <w:r w:rsidR="00E77BFD">
        <w:rPr>
          <w:sz w:val="18"/>
          <w:lang w:val="tr-TR"/>
        </w:rPr>
        <w:t>da süreyi başlattım</w:t>
      </w:r>
      <w:r>
        <w:rPr>
          <w:sz w:val="18"/>
          <w:lang w:val="tr-TR"/>
        </w:rPr>
        <w:t xml:space="preserve"> ve sonucu metin belgesine yazdırdığı anda durdurdum ve zamanı hesapladım.</w:t>
      </w:r>
    </w:p>
    <w:p w:rsidR="0098224A" w:rsidRDefault="0098224A" w:rsidP="00FD01E1">
      <w:pPr>
        <w:pStyle w:val="Els-caption"/>
        <w:rPr>
          <w:sz w:val="18"/>
          <w:lang w:val="tr-TR"/>
        </w:rPr>
      </w:pPr>
      <w:r>
        <w:rPr>
          <w:sz w:val="18"/>
          <w:lang w:val="tr-TR"/>
        </w:rPr>
        <w:t>Seri hesaplamada ise kodlar alt alta çalışacağı için küçük sayılarda hesapla</w:t>
      </w:r>
      <w:r w:rsidR="00E77BFD">
        <w:rPr>
          <w:sz w:val="18"/>
          <w:lang w:val="tr-TR"/>
        </w:rPr>
        <w:t>ma</w:t>
      </w:r>
      <w:r>
        <w:rPr>
          <w:sz w:val="18"/>
          <w:lang w:val="tr-TR"/>
        </w:rPr>
        <w:t xml:space="preserve"> süresi daha kısa </w:t>
      </w:r>
      <w:r w:rsidR="00C22158">
        <w:rPr>
          <w:sz w:val="18"/>
          <w:lang w:val="tr-TR"/>
        </w:rPr>
        <w:t>sürebilir. Fakat</w:t>
      </w:r>
      <w:r>
        <w:rPr>
          <w:sz w:val="18"/>
          <w:lang w:val="tr-TR"/>
        </w:rPr>
        <w:t xml:space="preserve"> çok büyük sayılarda hesaplama süresi paralel hesaplama süresinde fazla </w:t>
      </w:r>
      <w:r w:rsidR="00C22158">
        <w:rPr>
          <w:sz w:val="18"/>
          <w:lang w:val="tr-TR"/>
        </w:rPr>
        <w:t>olur. Çünkü</w:t>
      </w:r>
      <w:r>
        <w:rPr>
          <w:sz w:val="18"/>
          <w:lang w:val="tr-TR"/>
        </w:rPr>
        <w:t xml:space="preserve"> seri hesaplamada işlemler sıra ile yapıldığı </w:t>
      </w:r>
      <w:r w:rsidR="00C22158">
        <w:rPr>
          <w:sz w:val="18"/>
          <w:lang w:val="tr-TR"/>
        </w:rPr>
        <w:t xml:space="preserve">içindir. </w:t>
      </w:r>
      <w:r w:rsidR="00AD6A8F">
        <w:rPr>
          <w:sz w:val="18"/>
          <w:lang w:val="tr-TR"/>
        </w:rPr>
        <w:t>Seri hesaplamada</w:t>
      </w:r>
      <w:r w:rsidR="00E77BFD">
        <w:rPr>
          <w:sz w:val="18"/>
          <w:lang w:val="tr-TR"/>
        </w:rPr>
        <w:t xml:space="preserve"> da hatalı çarpma işlemini süresini hesaplayıp ekrana yazdırdım.</w:t>
      </w:r>
    </w:p>
    <w:p w:rsidR="0098224A" w:rsidRDefault="0098224A" w:rsidP="00FD01E1">
      <w:pPr>
        <w:pStyle w:val="Els-caption"/>
        <w:rPr>
          <w:sz w:val="18"/>
          <w:lang w:val="tr-TR"/>
        </w:rPr>
      </w:pPr>
      <w:r>
        <w:rPr>
          <w:sz w:val="18"/>
          <w:lang w:val="tr-TR"/>
        </w:rPr>
        <w:t xml:space="preserve">Çok büyük sayılar ile işlem yaptığım için BigInteger </w:t>
      </w:r>
      <w:r w:rsidR="00C22158">
        <w:rPr>
          <w:sz w:val="18"/>
          <w:lang w:val="tr-TR"/>
        </w:rPr>
        <w:t>kullandım. Milyon</w:t>
      </w:r>
      <w:r>
        <w:rPr>
          <w:sz w:val="18"/>
          <w:lang w:val="tr-TR"/>
        </w:rPr>
        <w:t xml:space="preserve"> rakamlı sayıyı BigInteger içine yazamadığım için </w:t>
      </w:r>
      <w:r w:rsidR="00842998">
        <w:rPr>
          <w:sz w:val="18"/>
          <w:lang w:val="tr-TR"/>
        </w:rPr>
        <w:t xml:space="preserve">yaklaşım </w:t>
      </w:r>
      <w:r w:rsidR="00C22158">
        <w:rPr>
          <w:sz w:val="18"/>
          <w:lang w:val="tr-TR"/>
        </w:rPr>
        <w:t>65000 basamaklı sayı yazıp hesaplayabiliyorum.</w:t>
      </w:r>
    </w:p>
    <w:p w:rsidR="0098224A" w:rsidRPr="00FD01E1" w:rsidRDefault="00C22158" w:rsidP="00FD01E1">
      <w:pPr>
        <w:pStyle w:val="Els-caption"/>
        <w:rPr>
          <w:sz w:val="18"/>
          <w:lang w:val="tr-TR"/>
        </w:rPr>
      </w:pPr>
      <w:r>
        <w:rPr>
          <w:sz w:val="18"/>
          <w:lang w:val="tr-TR"/>
        </w:rPr>
        <w:t xml:space="preserve">Projenin </w:t>
      </w:r>
      <w:r w:rsidR="00E77BFD">
        <w:rPr>
          <w:sz w:val="18"/>
          <w:lang w:val="tr-TR"/>
        </w:rPr>
        <w:t xml:space="preserve">bize verilme amacı </w:t>
      </w:r>
      <w:r>
        <w:rPr>
          <w:sz w:val="18"/>
          <w:lang w:val="tr-TR"/>
        </w:rPr>
        <w:t>projenin ne kadar kısa zamanda ve doğru şekilde işlemleri yaparak sonuca gidilmesini öğretmektir. Thread kullanarak bu işlemleri yapmaktır.</w:t>
      </w:r>
    </w:p>
    <w:p w:rsidR="00FD01E1" w:rsidRDefault="00122DEA" w:rsidP="007E0013">
      <w:pPr>
        <w:pStyle w:val="Els-caption"/>
        <w:ind w:left="1418"/>
        <w:rPr>
          <w:lang w:val="tr-TR"/>
        </w:rPr>
      </w:pPr>
      <w:r w:rsidRPr="00122DEA">
        <w:rPr>
          <w:noProof/>
          <w:lang w:val="tr-TR"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311150</wp:posOffset>
            </wp:positionV>
            <wp:extent cx="5786755" cy="2686050"/>
            <wp:effectExtent l="0" t="0" r="4445" b="0"/>
            <wp:wrapThrough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hrough>
            <wp:docPr id="4" name="Resim 4" descr="C:\Users\PC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Adsı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897" w:rsidRDefault="00122DEA" w:rsidP="009F2897">
      <w:pPr>
        <w:spacing w:line="360" w:lineRule="auto"/>
        <w:jc w:val="center"/>
      </w:pPr>
      <w:r w:rsidRPr="00122DEA">
        <w:rPr>
          <w:noProof/>
          <w:lang w:val="tr-TR" w:eastAsia="tr-TR"/>
        </w:rPr>
        <w:lastRenderedPageBreak/>
        <w:drawing>
          <wp:inline distT="0" distB="0" distL="0" distR="0">
            <wp:extent cx="5786755" cy="2609850"/>
            <wp:effectExtent l="0" t="0" r="4445" b="0"/>
            <wp:docPr id="5" name="Resim 5" descr="C:\Users\PC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Adsız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84" cy="26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97" w:rsidRDefault="009F2897" w:rsidP="009F2897">
      <w:pPr>
        <w:spacing w:line="360" w:lineRule="auto"/>
        <w:jc w:val="center"/>
      </w:pPr>
    </w:p>
    <w:p w:rsidR="00997DEB" w:rsidRPr="00997DEB" w:rsidRDefault="00997DEB" w:rsidP="00997DEB">
      <w:pPr>
        <w:rPr>
          <w:lang w:val="en-US"/>
        </w:rPr>
      </w:pPr>
    </w:p>
    <w:p w:rsidR="00D554FC" w:rsidRDefault="00D554FC" w:rsidP="00C2716F">
      <w:pPr>
        <w:pStyle w:val="Els-1storder-head"/>
      </w:pPr>
      <w:r>
        <w:t>ÇIKTILAR</w:t>
      </w:r>
    </w:p>
    <w:p w:rsidR="006F2311" w:rsidRPr="006F2311" w:rsidRDefault="006F2311" w:rsidP="006F2311">
      <w:pPr>
        <w:pStyle w:val="Els-body-text"/>
      </w:pPr>
      <w:r>
        <w:t xml:space="preserve">Projemde String alabileceği maximum sayıya </w:t>
      </w:r>
      <w:proofErr w:type="gramStart"/>
      <w:r w:rsidR="00AD6A8F">
        <w:t>kadar</w:t>
      </w:r>
      <w:proofErr w:type="gramEnd"/>
      <w:r>
        <w:t xml:space="preserve"> hatalı çarpma işlemi yaparak bunu hesaplamasıdır.Fakat hesaplanan sonucta bir string değer oldugu için alabileceği maksimum değer 65000 dir.Bu değer aşıldığında heap taşma hatası veriliyor.</w:t>
      </w:r>
    </w:p>
    <w:p w:rsidR="00C2716F" w:rsidRDefault="00B95BF1" w:rsidP="00C2716F">
      <w:pPr>
        <w:pStyle w:val="Els-1storder-head"/>
      </w:pPr>
      <w:r>
        <w:t>SONUÇ</w:t>
      </w:r>
    </w:p>
    <w:p w:rsidR="00A51E52" w:rsidRPr="00B95BF1" w:rsidRDefault="006F2311" w:rsidP="00665B71">
      <w:pPr>
        <w:spacing w:line="240" w:lineRule="exact"/>
        <w:ind w:firstLine="284"/>
        <w:jc w:val="both"/>
        <w:rPr>
          <w:lang w:val="tr-TR"/>
        </w:rPr>
      </w:pPr>
      <w:r>
        <w:rPr>
          <w:lang w:val="tr-TR"/>
        </w:rPr>
        <w:t>Bu projemde projenin en kısa zamanda hesaplanmasını bazı işlemleri aynı anda yapılarak yapılmasını öğrendim. Bence gerçek hayatta en çok kullanacağımız yöntem olabilir. Çünkü insanlar beklemeği sevmez ve hızlıca olmasını ister.</w:t>
      </w:r>
    </w:p>
    <w:p w:rsidR="004B2B2A" w:rsidRDefault="00A42EDD">
      <w:pPr>
        <w:pStyle w:val="Els-reference-head"/>
      </w:pPr>
      <w:r>
        <w:t>Referanslar</w:t>
      </w:r>
    </w:p>
    <w:p w:rsidR="00E77BFD" w:rsidRPr="00E77BFD" w:rsidRDefault="00122DEA" w:rsidP="00E77BFD">
      <w:pPr>
        <w:pStyle w:val="Els-reference"/>
        <w:rPr>
          <w:szCs w:val="24"/>
        </w:rPr>
      </w:pPr>
      <w:r w:rsidRPr="00E77BFD">
        <w:rPr>
          <w:szCs w:val="24"/>
        </w:rPr>
        <w:t>http://dl.sabis.sakarya.</w:t>
      </w:r>
      <w:r w:rsidR="00E77BFD">
        <w:rPr>
          <w:szCs w:val="24"/>
        </w:rPr>
        <w:t>edu.tr/p/PpNpP9CXJSGOxdzjBvAlAI</w:t>
      </w:r>
      <w:r w:rsidR="00E77BFD" w:rsidRPr="00E77BFD">
        <w:rPr>
          <w:szCs w:val="24"/>
        </w:rPr>
        <w:t>4XPDtQLY7tlNHy6ZGbZ8wLZLlmR0m_1DgBXuW-yAj0</w:t>
      </w:r>
    </w:p>
    <w:p w:rsidR="00122DEA" w:rsidRPr="00E77BFD" w:rsidRDefault="00122DEA" w:rsidP="00122DEA">
      <w:pPr>
        <w:pStyle w:val="Els-reference"/>
        <w:rPr>
          <w:szCs w:val="24"/>
        </w:rPr>
      </w:pPr>
    </w:p>
    <w:p w:rsidR="006F2311" w:rsidRPr="00E77BFD" w:rsidRDefault="006F2311" w:rsidP="008D4E0E">
      <w:pPr>
        <w:spacing w:after="120"/>
        <w:ind w:left="397" w:hanging="397"/>
        <w:jc w:val="both"/>
        <w:rPr>
          <w:szCs w:val="24"/>
          <w:lang w:val="en-US"/>
        </w:rPr>
      </w:pPr>
      <w:r w:rsidRPr="00E77BFD">
        <w:rPr>
          <w:szCs w:val="24"/>
          <w:lang w:val="en-US"/>
        </w:rPr>
        <w:t xml:space="preserve">https://docs.oracle.com/javase/7/docs/api/java/math/BigInteger.html </w:t>
      </w:r>
    </w:p>
    <w:p w:rsidR="006F2311" w:rsidRPr="00E77BFD" w:rsidRDefault="00ED790A" w:rsidP="008D4E0E">
      <w:pPr>
        <w:spacing w:after="120"/>
        <w:ind w:left="397" w:hanging="397"/>
        <w:jc w:val="both"/>
        <w:rPr>
          <w:szCs w:val="24"/>
          <w:lang w:val="en-US"/>
        </w:rPr>
      </w:pPr>
      <w:hyperlink r:id="rId11" w:history="1">
        <w:r w:rsidR="006F2311" w:rsidRPr="00E77BFD">
          <w:rPr>
            <w:rStyle w:val="Kpr"/>
            <w:sz w:val="20"/>
            <w:szCs w:val="24"/>
            <w:lang w:val="en-US"/>
          </w:rPr>
          <w:t>https://msdn.microsoft.com/tr-tr/library/system.numerics.biginteger(v=vs.110).aspx</w:t>
        </w:r>
      </w:hyperlink>
    </w:p>
    <w:p w:rsidR="008D4E0E" w:rsidRPr="00E77BFD" w:rsidRDefault="006F2311" w:rsidP="009C1817">
      <w:pPr>
        <w:spacing w:after="120"/>
        <w:ind w:left="397" w:hanging="397"/>
        <w:jc w:val="both"/>
        <w:rPr>
          <w:szCs w:val="24"/>
          <w:lang w:val="en-US"/>
        </w:rPr>
      </w:pPr>
      <w:r w:rsidRPr="00E77BFD">
        <w:rPr>
          <w:szCs w:val="24"/>
          <w:lang w:val="en-US"/>
        </w:rPr>
        <w:t>Java Kodlab kitabı</w:t>
      </w:r>
    </w:p>
    <w:p w:rsidR="006F2311" w:rsidRPr="007A62EB" w:rsidRDefault="006F2311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</w:p>
    <w:sectPr w:rsidR="004B2B2A">
      <w:headerReference w:type="even" r:id="rId12"/>
      <w:headerReference w:type="default" r:id="rId13"/>
      <w:headerReference w:type="first" r:id="rId14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90A" w:rsidRDefault="00ED790A">
      <w:r>
        <w:separator/>
      </w:r>
    </w:p>
  </w:endnote>
  <w:endnote w:type="continuationSeparator" w:id="0">
    <w:p w:rsidR="00ED790A" w:rsidRDefault="00ED7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  <w:embedRegular r:id="rId1" w:fontKey="{93B8A3DC-505B-46C6-8163-4B17B9588219}"/>
    <w:embedBold r:id="rId2" w:fontKey="{F2A86243-8EA2-4B38-87A8-3F4E573F4CD0}"/>
    <w:embedItalic r:id="rId3" w:fontKey="{D618E973-10B6-4FBD-86F5-ED1A044A4E8B}"/>
  </w:font>
  <w:font w:name="Helvetica">
    <w:panose1 w:val="020B0604020202020204"/>
    <w:charset w:val="A2"/>
    <w:family w:val="swiss"/>
    <w:pitch w:val="variable"/>
    <w:sig w:usb0="E0002EFF" w:usb1="C0007843" w:usb2="00000009" w:usb3="00000000" w:csb0="000001FF" w:csb1="00000000"/>
    <w:embedBold r:id="rId4" w:fontKey="{352E1284-431D-4379-A387-E4527988FAE6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8E31B139-2523-4C33-90A3-9CDAC3C2989E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6" w:fontKey="{3AB4DE04-B891-4F3E-A6F6-20260EF2A5F7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7BF61B49-E277-4223-A356-C2F9C4588270}"/>
    <w:embedBold r:id="rId8" w:fontKey="{40CDE66D-7DA8-4AD6-91A6-435F7216C1DD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90A" w:rsidRDefault="00ED790A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ED790A" w:rsidRDefault="00ED79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265A31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265A31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86F7312"/>
    <w:multiLevelType w:val="multilevel"/>
    <w:tmpl w:val="A680F97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92" w:hanging="1440"/>
      </w:pPr>
      <w:rPr>
        <w:rFonts w:hint="default"/>
      </w:rPr>
    </w:lvl>
  </w:abstractNum>
  <w:abstractNum w:abstractNumId="8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9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2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12"/>
  </w:num>
  <w:num w:numId="11">
    <w:abstractNumId w:val="11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8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9"/>
  </w:num>
  <w:num w:numId="27">
    <w:abstractNumId w:val="10"/>
  </w:num>
  <w:num w:numId="28">
    <w:abstractNumId w:val="3"/>
  </w:num>
  <w:num w:numId="29">
    <w:abstractNumId w:val="13"/>
  </w:num>
  <w:num w:numId="30">
    <w:abstractNumId w:val="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CD"/>
    <w:rsid w:val="000607B2"/>
    <w:rsid w:val="00087E08"/>
    <w:rsid w:val="000E4DAB"/>
    <w:rsid w:val="00122386"/>
    <w:rsid w:val="00122DEA"/>
    <w:rsid w:val="00172FC2"/>
    <w:rsid w:val="001827DD"/>
    <w:rsid w:val="001870E1"/>
    <w:rsid w:val="001E246C"/>
    <w:rsid w:val="001E6850"/>
    <w:rsid w:val="0026067E"/>
    <w:rsid w:val="00265A31"/>
    <w:rsid w:val="00292698"/>
    <w:rsid w:val="002A542E"/>
    <w:rsid w:val="002C32C7"/>
    <w:rsid w:val="002D0F34"/>
    <w:rsid w:val="002E0ECD"/>
    <w:rsid w:val="002F73DE"/>
    <w:rsid w:val="0032590D"/>
    <w:rsid w:val="00333707"/>
    <w:rsid w:val="00333CF4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3DAD"/>
    <w:rsid w:val="00450827"/>
    <w:rsid w:val="004827D8"/>
    <w:rsid w:val="004B2B2A"/>
    <w:rsid w:val="00504011"/>
    <w:rsid w:val="0050752D"/>
    <w:rsid w:val="006047E2"/>
    <w:rsid w:val="00634626"/>
    <w:rsid w:val="00665B71"/>
    <w:rsid w:val="006F0F3F"/>
    <w:rsid w:val="006F2311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42998"/>
    <w:rsid w:val="0087625A"/>
    <w:rsid w:val="008B6F7C"/>
    <w:rsid w:val="008D4E0E"/>
    <w:rsid w:val="00921E13"/>
    <w:rsid w:val="009317DF"/>
    <w:rsid w:val="00936589"/>
    <w:rsid w:val="0097742E"/>
    <w:rsid w:val="0098224A"/>
    <w:rsid w:val="00996BE5"/>
    <w:rsid w:val="009972D9"/>
    <w:rsid w:val="00997DEB"/>
    <w:rsid w:val="009C1817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D6A8F"/>
    <w:rsid w:val="00AF00A4"/>
    <w:rsid w:val="00B01D9D"/>
    <w:rsid w:val="00B030D4"/>
    <w:rsid w:val="00B95BF1"/>
    <w:rsid w:val="00BA4546"/>
    <w:rsid w:val="00BC6401"/>
    <w:rsid w:val="00BF1F41"/>
    <w:rsid w:val="00C22158"/>
    <w:rsid w:val="00C2716F"/>
    <w:rsid w:val="00C32A76"/>
    <w:rsid w:val="00C522EE"/>
    <w:rsid w:val="00C53F21"/>
    <w:rsid w:val="00C719AC"/>
    <w:rsid w:val="00C8165F"/>
    <w:rsid w:val="00CD2EAD"/>
    <w:rsid w:val="00D554FC"/>
    <w:rsid w:val="00D8071D"/>
    <w:rsid w:val="00DC7C20"/>
    <w:rsid w:val="00E15C65"/>
    <w:rsid w:val="00E20E51"/>
    <w:rsid w:val="00E307B2"/>
    <w:rsid w:val="00E43735"/>
    <w:rsid w:val="00E77BFD"/>
    <w:rsid w:val="00E81230"/>
    <w:rsid w:val="00E86BA3"/>
    <w:rsid w:val="00ED790A"/>
    <w:rsid w:val="00F0326D"/>
    <w:rsid w:val="00F209CE"/>
    <w:rsid w:val="00F70ABA"/>
    <w:rsid w:val="00F92B72"/>
    <w:rsid w:val="00FB4AB9"/>
    <w:rsid w:val="00FD01E1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6AEE00F-F89C-45DE-ABB6-C5EF36311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tr-tr/library/system.numerics.biginteger(v=vs.110).asp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DE716-CE8B-4C6A-B4FD-B5967429F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53</TotalTime>
  <Pages>3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3270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Windows Kullanıcısı</cp:lastModifiedBy>
  <cp:revision>13</cp:revision>
  <cp:lastPrinted>2018-05-05T14:50:00Z</cp:lastPrinted>
  <dcterms:created xsi:type="dcterms:W3CDTF">2017-02-26T17:23:00Z</dcterms:created>
  <dcterms:modified xsi:type="dcterms:W3CDTF">2018-05-05T14:50:00Z</dcterms:modified>
</cp:coreProperties>
</file>